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76EB" w14:textId="0F94AA26" w:rsidR="001A4574" w:rsidRPr="001A4574" w:rsidRDefault="001A4574" w:rsidP="001A4574">
      <w:pPr>
        <w:pStyle w:val="Titleofarticle"/>
        <w:rPr>
          <w:sz w:val="44"/>
          <w:szCs w:val="44"/>
          <w:lang w:val="en-US"/>
        </w:rPr>
      </w:pPr>
      <w:r w:rsidRPr="001A4574">
        <w:rPr>
          <w:sz w:val="44"/>
          <w:szCs w:val="44"/>
        </w:rPr>
        <w:t xml:space="preserve">Supplementary Information: Depths in a day - A new era of rapid-response Raman-based barometry using fluid </w:t>
      </w:r>
      <w:proofErr w:type="gramStart"/>
      <w:r w:rsidRPr="001A4574">
        <w:rPr>
          <w:sz w:val="44"/>
          <w:szCs w:val="44"/>
        </w:rPr>
        <w:t>inclusions</w:t>
      </w:r>
      <w:proofErr w:type="gramEnd"/>
    </w:p>
    <w:p w14:paraId="03424BBB" w14:textId="1AE94606" w:rsidR="00FC2C38" w:rsidRPr="00671CAA" w:rsidRDefault="00816403" w:rsidP="00671CAA">
      <w:pPr>
        <w:pStyle w:val="Authors"/>
        <w:spacing w:line="480" w:lineRule="auto"/>
        <w:rPr>
          <w:rFonts w:asciiTheme="minorHAnsi" w:hAnsiTheme="minorHAnsi" w:cstheme="minorHAnsi"/>
          <w:sz w:val="22"/>
          <w:szCs w:val="22"/>
          <w:vertAlign w:val="superscript"/>
          <w:lang w:val="en-US"/>
        </w:rPr>
      </w:pPr>
      <w:r w:rsidRPr="00671CAA">
        <w:rPr>
          <w:rFonts w:asciiTheme="minorHAnsi" w:hAnsiTheme="minorHAnsi" w:cstheme="minorHAnsi"/>
          <w:sz w:val="22"/>
          <w:szCs w:val="22"/>
          <w:lang w:val="en-US"/>
        </w:rPr>
        <w:t>Charlotte L. Devitre</w:t>
      </w:r>
      <w:bookmarkStart w:id="0" w:name="_Hlk146395882"/>
      <w:r w:rsidR="005B3CDF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bookmarkEnd w:id="0"/>
      <w:r w:rsidR="00B4015F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Pr="00671CAA">
        <w:rPr>
          <w:rFonts w:asciiTheme="minorHAnsi" w:hAnsiTheme="minorHAnsi" w:cstheme="minorHAnsi"/>
          <w:sz w:val="22"/>
          <w:szCs w:val="22"/>
          <w:lang w:val="en-US"/>
        </w:rPr>
        <w:t>Penny E. Wiese</w:t>
      </w:r>
      <w:r w:rsidR="00FC2C38" w:rsidRPr="00671CAA">
        <w:rPr>
          <w:rFonts w:asciiTheme="minorHAnsi" w:hAnsiTheme="minorHAnsi" w:cstheme="minorHAnsi"/>
          <w:sz w:val="22"/>
          <w:szCs w:val="22"/>
          <w:lang w:val="en-US"/>
        </w:rPr>
        <w:t>r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FC2C38" w:rsidRPr="00671CAA">
        <w:rPr>
          <w:rFonts w:asciiTheme="minorHAnsi" w:hAnsiTheme="minorHAnsi" w:cstheme="minorHAnsi"/>
          <w:sz w:val="22"/>
          <w:szCs w:val="22"/>
          <w:lang w:val="en-US"/>
        </w:rPr>
        <w:t>, Alex Bearden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9146AE" w:rsidRPr="00671CAA">
        <w:rPr>
          <w:rFonts w:asciiTheme="minorHAnsi" w:hAnsiTheme="minorHAnsi" w:cstheme="minorHAnsi"/>
          <w:sz w:val="22"/>
          <w:szCs w:val="22"/>
          <w:lang w:val="en-US"/>
        </w:rPr>
        <w:t>, Raela Richie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9146AE" w:rsidRPr="00671CAA">
        <w:rPr>
          <w:rFonts w:asciiTheme="minorHAnsi" w:hAnsiTheme="minorHAnsi" w:cstheme="minorHAnsi"/>
          <w:sz w:val="22"/>
          <w:szCs w:val="22"/>
          <w:lang w:val="en-US"/>
        </w:rPr>
        <w:t>, Berenise Rangel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E50437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0A5485" w:rsidRPr="00671CAA">
        <w:rPr>
          <w:rFonts w:asciiTheme="minorHAnsi" w:hAnsiTheme="minorHAnsi" w:cstheme="minorHAnsi"/>
          <w:sz w:val="22"/>
          <w:szCs w:val="22"/>
          <w:lang w:val="en-US"/>
        </w:rPr>
        <w:t>Matthew Gleeson</w:t>
      </w:r>
      <w:r w:rsidR="000A5485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0A5485" w:rsidRPr="00671CAA">
        <w:rPr>
          <w:rFonts w:asciiTheme="minorHAnsi" w:hAnsiTheme="minorHAnsi" w:cstheme="minorHAnsi"/>
          <w:sz w:val="22"/>
          <w:szCs w:val="22"/>
          <w:lang w:val="en-US"/>
        </w:rPr>
        <w:t>,</w:t>
      </w:r>
      <w:r w:rsidR="00A70035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 John Grimsich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A70035" w:rsidRPr="00671CAA">
        <w:rPr>
          <w:rFonts w:asciiTheme="minorHAnsi" w:hAnsiTheme="minorHAnsi" w:cstheme="minorHAnsi"/>
          <w:sz w:val="22"/>
          <w:szCs w:val="22"/>
          <w:lang w:val="en-US"/>
        </w:rPr>
        <w:t>,</w:t>
      </w:r>
      <w:r w:rsidR="000A5485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 Kendra Lynn</w:t>
      </w:r>
      <w:r w:rsidR="000A5485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2</w:t>
      </w:r>
      <w:r w:rsidR="00E50437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FC2C38" w:rsidRPr="00671CAA">
        <w:rPr>
          <w:rFonts w:asciiTheme="minorHAnsi" w:hAnsiTheme="minorHAnsi" w:cstheme="minorHAnsi"/>
          <w:sz w:val="22"/>
          <w:szCs w:val="22"/>
          <w:lang w:val="en-US"/>
        </w:rPr>
        <w:t>Drew Downs</w:t>
      </w:r>
      <w:r w:rsidR="00FC2C38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2</w:t>
      </w:r>
      <w:r w:rsidR="00FC2C38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FC2C38" w:rsidRPr="00671CAA">
        <w:rPr>
          <w:rFonts w:asciiTheme="minorHAnsi" w:hAnsiTheme="minorHAnsi" w:cstheme="minorHAnsi"/>
          <w:sz w:val="22"/>
          <w:szCs w:val="22"/>
        </w:rPr>
        <w:t>Natalia Deligne</w:t>
      </w:r>
      <w:r w:rsidR="00FC2C38" w:rsidRPr="00671CAA">
        <w:rPr>
          <w:rFonts w:asciiTheme="minorHAnsi" w:hAnsiTheme="minorHAnsi" w:cstheme="minorHAnsi"/>
          <w:sz w:val="22"/>
          <w:szCs w:val="22"/>
          <w:vertAlign w:val="superscript"/>
        </w:rPr>
        <w:t>2</w:t>
      </w:r>
      <w:r w:rsidR="00FC2C38" w:rsidRPr="00671CAA">
        <w:rPr>
          <w:rFonts w:asciiTheme="minorHAnsi" w:hAnsiTheme="minorHAnsi" w:cstheme="minorHAnsi"/>
          <w:sz w:val="22"/>
          <w:szCs w:val="22"/>
        </w:rPr>
        <w:t xml:space="preserve"> and Katie Mullike</w:t>
      </w:r>
      <w:r w:rsidR="00FC2C38" w:rsidRPr="00671CAA">
        <w:rPr>
          <w:rFonts w:asciiTheme="minorHAnsi" w:hAnsiTheme="minorHAnsi" w:cstheme="minorHAnsi"/>
          <w:sz w:val="22"/>
          <w:szCs w:val="22"/>
          <w:vertAlign w:val="superscript"/>
        </w:rPr>
        <w:t>2</w:t>
      </w:r>
    </w:p>
    <w:p w14:paraId="1088C570" w14:textId="77777777" w:rsidR="0043273C" w:rsidRDefault="0043273C" w:rsidP="001A4574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</w:p>
    <w:p w14:paraId="20C2436C" w14:textId="77777777" w:rsidR="001A4574" w:rsidRPr="00867C0F" w:rsidRDefault="001A4574" w:rsidP="001A4574">
      <w:pPr>
        <w:pStyle w:val="TITREniveau1LettersStyles"/>
        <w:pBdr>
          <w:top w:val="none" w:sz="0" w:space="0" w:color="auto"/>
          <w:bottom w:val="single" w:sz="4" w:space="1" w:color="4472C4"/>
        </w:pBdr>
        <w:tabs>
          <w:tab w:val="clear" w:pos="80"/>
          <w:tab w:val="left" w:pos="240"/>
        </w:tabs>
        <w:ind w:left="0"/>
        <w:rPr>
          <w:rFonts w:ascii="Times New Roman" w:hAnsi="Times New Roman" w:cs="Times New Roman"/>
          <w:sz w:val="36"/>
          <w:szCs w:val="36"/>
          <w:lang w:val="en-GB"/>
        </w:rPr>
      </w:pPr>
      <w:r w:rsidRPr="00867C0F">
        <w:rPr>
          <w:rFonts w:ascii="Times New Roman" w:hAnsi="Times New Roman" w:cs="Times New Roman"/>
          <w:sz w:val="36"/>
          <w:szCs w:val="36"/>
          <w:lang w:val="en-GB"/>
        </w:rPr>
        <w:t>Supplementary Information</w:t>
      </w:r>
    </w:p>
    <w:p w14:paraId="57A149BE" w14:textId="77777777" w:rsidR="001A4574" w:rsidRPr="00867C0F" w:rsidRDefault="001A4574" w:rsidP="001A4574">
      <w:pPr>
        <w:pStyle w:val="Text-firstparagraph"/>
        <w:rPr>
          <w:rFonts w:ascii="Times New Roman" w:hAnsi="Times New Roman" w:cs="Times New Roman"/>
          <w:color w:val="4472C4"/>
          <w:sz w:val="24"/>
          <w:szCs w:val="24"/>
          <w:lang w:val="en-GB"/>
        </w:rPr>
      </w:pPr>
      <w:r w:rsidRPr="00867C0F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867C0F">
        <w:rPr>
          <w:rFonts w:ascii="Times New Roman" w:hAnsi="Times New Roman" w:cs="Times New Roman"/>
          <w:sz w:val="24"/>
          <w:szCs w:val="24"/>
        </w:rPr>
        <w:t>Supplementary</w:t>
      </w:r>
      <w:r w:rsidRPr="00867C0F">
        <w:rPr>
          <w:rFonts w:ascii="Times New Roman" w:hAnsi="Times New Roman" w:cs="Times New Roman"/>
          <w:sz w:val="24"/>
          <w:szCs w:val="24"/>
          <w:lang w:val="en-GB"/>
        </w:rPr>
        <w:t xml:space="preserve"> Information includes:</w:t>
      </w:r>
      <w:r w:rsidRPr="00867C0F">
        <w:rPr>
          <w:rFonts w:ascii="Times New Roman" w:hAnsi="Times New Roman" w:cs="Times New Roman"/>
          <w:color w:val="4472C4"/>
          <w:sz w:val="24"/>
          <w:szCs w:val="24"/>
          <w:lang w:val="en-GB"/>
        </w:rPr>
        <w:t xml:space="preserve"> </w:t>
      </w:r>
    </w:p>
    <w:p w14:paraId="3560AF66" w14:textId="67A07A68" w:rsidR="001A4574" w:rsidRPr="00867C0F" w:rsidRDefault="001A4574" w:rsidP="001A4574">
      <w:pPr>
        <w:pStyle w:val="Tableofcontents"/>
        <w:rPr>
          <w:rFonts w:ascii="Times New Roman" w:hAnsi="Times New Roman" w:cs="Times New Roman"/>
          <w:sz w:val="24"/>
          <w:szCs w:val="24"/>
        </w:rPr>
      </w:pPr>
      <w:r w:rsidRPr="00867C0F">
        <w:rPr>
          <w:rFonts w:ascii="Times New Roman" w:hAnsi="Times New Roman" w:cs="Times New Roman"/>
          <w:sz w:val="24"/>
          <w:szCs w:val="24"/>
        </w:rPr>
        <w:t>Figures 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67C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867C0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5935B837" w14:textId="0C868AE9" w:rsidR="001A4574" w:rsidRPr="00197121" w:rsidRDefault="00BC71BF" w:rsidP="001A4574">
      <w:pPr>
        <w:pStyle w:val="Tableofcontents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</w:t>
      </w:r>
      <w:r w:rsidR="001A4574" w:rsidRPr="00867C0F">
        <w:rPr>
          <w:rFonts w:ascii="Times New Roman" w:hAnsi="Times New Roman" w:cs="Times New Roman"/>
          <w:sz w:val="24"/>
          <w:szCs w:val="24"/>
        </w:rPr>
        <w:t xml:space="preserve"> S1 </w:t>
      </w:r>
      <w:r w:rsidR="001A4574">
        <w:rPr>
          <w:rFonts w:ascii="Times New Roman" w:hAnsi="Times New Roman" w:cs="Times New Roman"/>
          <w:sz w:val="24"/>
          <w:szCs w:val="24"/>
        </w:rPr>
        <w:t>(Excel Table attached to the submission)</w:t>
      </w:r>
    </w:p>
    <w:p w14:paraId="7CE8FFDA" w14:textId="0E6B98E9" w:rsidR="001A4574" w:rsidRDefault="001A4574" w:rsidP="001A4574">
      <w:pPr>
        <w:pStyle w:val="Tableofcontents"/>
        <w:rPr>
          <w:rFonts w:ascii="Times New Roman" w:hAnsi="Times New Roman" w:cs="Times New Roman"/>
          <w:color w:val="auto"/>
          <w:sz w:val="24"/>
          <w:szCs w:val="24"/>
        </w:rPr>
      </w:pPr>
      <w:r w:rsidRPr="00197121">
        <w:rPr>
          <w:rFonts w:ascii="Times New Roman" w:hAnsi="Times New Roman" w:cs="Times New Roman"/>
          <w:color w:val="auto"/>
          <w:sz w:val="24"/>
          <w:szCs w:val="24"/>
        </w:rPr>
        <w:t xml:space="preserve">Image </w:t>
      </w:r>
      <w:r w:rsidR="00BC71BF">
        <w:rPr>
          <w:rFonts w:ascii="Times New Roman" w:hAnsi="Times New Roman" w:cs="Times New Roman"/>
          <w:color w:val="auto"/>
          <w:sz w:val="24"/>
          <w:szCs w:val="24"/>
        </w:rPr>
        <w:t>Compilation</w:t>
      </w:r>
      <w:r w:rsidRPr="00197121">
        <w:rPr>
          <w:rFonts w:ascii="Times New Roman" w:hAnsi="Times New Roman" w:cs="Times New Roman"/>
          <w:color w:val="auto"/>
          <w:sz w:val="24"/>
          <w:szCs w:val="24"/>
        </w:rPr>
        <w:t xml:space="preserve"> S</w:t>
      </w:r>
      <w:r w:rsidR="00BC71BF">
        <w:rPr>
          <w:rFonts w:ascii="Times New Roman" w:hAnsi="Times New Roman" w:cs="Times New Roman"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(PDF attached to the submission, containing the catalogued FI)</w:t>
      </w:r>
    </w:p>
    <w:p w14:paraId="5F52749A" w14:textId="77777777" w:rsidR="001A4574" w:rsidRDefault="001A4574" w:rsidP="001A4574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</w:p>
    <w:p w14:paraId="03C5E5F0" w14:textId="77777777" w:rsidR="001A4574" w:rsidRPr="00B77B9A" w:rsidRDefault="001A4574" w:rsidP="001A4574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</w:p>
    <w:p w14:paraId="445B3C47" w14:textId="0ECCCD8F" w:rsidR="00785738" w:rsidRPr="001A4574" w:rsidRDefault="00785738" w:rsidP="0043273C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  <w:r w:rsidRPr="00B77B9A">
        <w:rPr>
          <w:rFonts w:asciiTheme="minorHAnsi" w:hAnsiTheme="minorHAnsi" w:cstheme="minorHAnsi"/>
          <w:noProof/>
          <w:szCs w:val="22"/>
          <w:lang w:val="en-US" w:eastAsia="en-US"/>
        </w:rPr>
        <w:drawing>
          <wp:inline distT="0" distB="0" distL="0" distR="0" wp14:anchorId="61F6B2B3" wp14:editId="727AD03D">
            <wp:extent cx="6372225" cy="2073910"/>
            <wp:effectExtent l="0" t="0" r="9525" b="2540"/>
            <wp:docPr id="1875777889" name="Picture 1" descr="A close-up of several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77889" name="Picture 1" descr="A close-up of several imag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DD6E" w14:textId="356B7197" w:rsidR="00785738" w:rsidRPr="001A4574" w:rsidRDefault="00785738" w:rsidP="0043273C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  <w:r w:rsidRPr="001A4574">
        <w:rPr>
          <w:rFonts w:asciiTheme="minorHAnsi" w:hAnsiTheme="minorHAnsi" w:cstheme="minorHAnsi"/>
          <w:szCs w:val="22"/>
          <w:lang w:val="en-US" w:eastAsia="en-US"/>
        </w:rPr>
        <w:t xml:space="preserve">Supporting Fig </w:t>
      </w:r>
      <w:r w:rsidR="00DC0708">
        <w:rPr>
          <w:rFonts w:asciiTheme="minorHAnsi" w:hAnsiTheme="minorHAnsi" w:cstheme="minorHAnsi"/>
          <w:szCs w:val="22"/>
          <w:lang w:val="en-US" w:eastAsia="en-US"/>
        </w:rPr>
        <w:t>S1</w:t>
      </w:r>
      <w:r w:rsidR="00DC0708" w:rsidRPr="001A4574">
        <w:rPr>
          <w:rFonts w:asciiTheme="minorHAnsi" w:hAnsiTheme="minorHAnsi" w:cstheme="minorHAnsi"/>
          <w:szCs w:val="22"/>
          <w:lang w:val="en-US" w:eastAsia="en-US"/>
        </w:rPr>
        <w:t xml:space="preserve"> </w:t>
      </w:r>
      <w:r w:rsidRPr="001A4574">
        <w:rPr>
          <w:rFonts w:asciiTheme="minorHAnsi" w:hAnsiTheme="minorHAnsi" w:cstheme="minorHAnsi"/>
          <w:szCs w:val="22"/>
          <w:lang w:val="en-US" w:eastAsia="en-US"/>
        </w:rPr>
        <w:t xml:space="preserve">– Example photos taken down a research-grade RL-TL scope to help the Raman operator navigate. This sample catalog step added significant time, particularly as AB had never worked with FI before. </w:t>
      </w:r>
    </w:p>
    <w:p w14:paraId="5E4B60D1" w14:textId="1CFA49A0" w:rsidR="00785738" w:rsidRPr="001A4574" w:rsidRDefault="00AD2FF7" w:rsidP="0043273C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  <w:r w:rsidRPr="001A4574">
        <w:rPr>
          <w:rFonts w:asciiTheme="minorHAnsi" w:hAnsiTheme="minorHAnsi" w:cstheme="minorHAnsi"/>
          <w:noProof/>
          <w:szCs w:val="22"/>
          <w:lang w:val="en-US" w:eastAsia="en-US"/>
        </w:rPr>
        <w:lastRenderedPageBreak/>
        <w:drawing>
          <wp:inline distT="0" distB="0" distL="0" distR="0" wp14:anchorId="48E73FCA" wp14:editId="4944A55E">
            <wp:extent cx="6372225" cy="2568575"/>
            <wp:effectExtent l="0" t="0" r="9525" b="3175"/>
            <wp:docPr id="347853043" name="Picture 1" descr="A close up of a roun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53043" name="Picture 1" descr="A close up of a round ob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750A" w14:textId="088C3B0E" w:rsidR="00DA43C3" w:rsidRPr="001A4574" w:rsidRDefault="00785738" w:rsidP="001A4574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  <w:r w:rsidRPr="001A4574">
        <w:rPr>
          <w:rFonts w:asciiTheme="minorHAnsi" w:hAnsiTheme="minorHAnsi" w:cstheme="minorHAnsi"/>
          <w:szCs w:val="22"/>
          <w:lang w:val="en-US" w:eastAsia="en-US"/>
        </w:rPr>
        <w:t xml:space="preserve">Supporting Fig. </w:t>
      </w:r>
      <w:r w:rsidR="001A4574">
        <w:rPr>
          <w:rFonts w:asciiTheme="minorHAnsi" w:hAnsiTheme="minorHAnsi" w:cstheme="minorHAnsi"/>
          <w:szCs w:val="22"/>
          <w:lang w:val="en-US" w:eastAsia="en-US"/>
        </w:rPr>
        <w:t>S2</w:t>
      </w:r>
      <w:r w:rsidR="00AD2FF7" w:rsidRPr="001A4574">
        <w:rPr>
          <w:rFonts w:asciiTheme="minorHAnsi" w:hAnsiTheme="minorHAnsi" w:cstheme="minorHAnsi"/>
          <w:szCs w:val="22"/>
          <w:lang w:val="en-US" w:eastAsia="en-US"/>
        </w:rPr>
        <w:t xml:space="preserve"> – Reflected and transmitted light images taken with a moderately priced smart phone (Motorola one 5G ace, $180) annotated in the android photo app. This photo was more than sufficient to identify the region with FI on </w:t>
      </w:r>
      <w:proofErr w:type="gramStart"/>
      <w:r w:rsidR="00AD2FF7" w:rsidRPr="001A4574">
        <w:rPr>
          <w:rFonts w:asciiTheme="minorHAnsi" w:hAnsiTheme="minorHAnsi" w:cstheme="minorHAnsi"/>
          <w:szCs w:val="22"/>
          <w:lang w:val="en-US" w:eastAsia="en-US"/>
        </w:rPr>
        <w:t>the Raman</w:t>
      </w:r>
      <w:proofErr w:type="gramEnd"/>
      <w:r w:rsidR="00AD2FF7" w:rsidRPr="001A4574">
        <w:rPr>
          <w:rFonts w:asciiTheme="minorHAnsi" w:hAnsiTheme="minorHAnsi" w:cstheme="minorHAnsi"/>
          <w:szCs w:val="22"/>
          <w:lang w:val="en-US" w:eastAsia="en-US"/>
        </w:rPr>
        <w:t xml:space="preserve">. </w:t>
      </w:r>
    </w:p>
    <w:sectPr w:rsidR="00DA43C3" w:rsidRPr="001A4574" w:rsidSect="000D0714">
      <w:headerReference w:type="default" r:id="rId10"/>
      <w:footerReference w:type="default" r:id="rId11"/>
      <w:footnotePr>
        <w:numFmt w:val="chicago"/>
      </w:footnotePr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62EBD" w14:textId="77777777" w:rsidR="00920982" w:rsidRDefault="00920982" w:rsidP="0088317F">
      <w:r>
        <w:separator/>
      </w:r>
    </w:p>
  </w:endnote>
  <w:endnote w:type="continuationSeparator" w:id="0">
    <w:p w14:paraId="5428EA86" w14:textId="77777777" w:rsidR="00920982" w:rsidRDefault="00920982" w:rsidP="0088317F">
      <w:r>
        <w:continuationSeparator/>
      </w:r>
    </w:p>
  </w:endnote>
  <w:endnote w:type="continuationNotice" w:id="1">
    <w:p w14:paraId="383E90A3" w14:textId="77777777" w:rsidR="00920982" w:rsidRDefault="0092098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MU Sans Serif Demi Condensed D">
    <w:altName w:val="Calibri"/>
    <w:panose1 w:val="00000000000000000000"/>
    <w:charset w:val="00"/>
    <w:family w:val="auto"/>
    <w:notTrueType/>
    <w:pitch w:val="variable"/>
    <w:sig w:usb0="E10002FF" w:usb1="5201E1EB" w:usb2="00000004" w:usb3="00000000" w:csb0="000001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ans Serif Oblique">
    <w:altName w:val="Calibri"/>
    <w:panose1 w:val="00000000000000000000"/>
    <w:charset w:val="00"/>
    <w:family w:val="auto"/>
    <w:notTrueType/>
    <w:pitch w:val="variable"/>
    <w:sig w:usb0="E10002FF" w:usb1="5201E9EB" w:usb2="00000004" w:usb3="00000000" w:csb0="0000011F" w:csb1="00000000"/>
  </w:font>
  <w:font w:name="CMU Sans Serif Medium">
    <w:altName w:val="Calibri"/>
    <w:panose1 w:val="00000000000000000000"/>
    <w:charset w:val="00"/>
    <w:family w:val="auto"/>
    <w:notTrueType/>
    <w:pitch w:val="variable"/>
    <w:sig w:usb0="E10002FF" w:usb1="5201E9EB" w:usb2="00000004" w:usb3="00000000" w:csb0="000001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MU Serif Roman">
    <w:altName w:val="Calibri"/>
    <w:panose1 w:val="00000000000000000000"/>
    <w:charset w:val="00"/>
    <w:family w:val="auto"/>
    <w:notTrueType/>
    <w:pitch w:val="variable"/>
    <w:sig w:usb0="E10002FF" w:usb1="5201E9EB" w:usb2="02000004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utigerLT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LT-Light">
    <w:altName w:val="Palatino Linotype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5BDA" w14:textId="77777777" w:rsidR="006D0C96" w:rsidRDefault="007809B6" w:rsidP="0088317F">
        <w:pPr>
          <w:pStyle w:val="Footer"/>
        </w:pPr>
        <w:r>
          <w:fldChar w:fldCharType="begin"/>
        </w:r>
        <w:r w:rsidR="006D0C96">
          <w:instrText xml:space="preserve"> PAGE   \* MERGEFORMAT </w:instrText>
        </w:r>
        <w:r>
          <w:fldChar w:fldCharType="separate"/>
        </w:r>
        <w:r w:rsidR="006768E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595AB1D" w14:textId="77777777" w:rsidR="006D0C96" w:rsidRDefault="006D0C96" w:rsidP="008831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1D5CE" w14:textId="77777777" w:rsidR="00920982" w:rsidRDefault="00920982" w:rsidP="0088317F">
      <w:r>
        <w:separator/>
      </w:r>
    </w:p>
  </w:footnote>
  <w:footnote w:type="continuationSeparator" w:id="0">
    <w:p w14:paraId="4A080770" w14:textId="77777777" w:rsidR="00920982" w:rsidRDefault="00920982" w:rsidP="0088317F">
      <w:r>
        <w:continuationSeparator/>
      </w:r>
    </w:p>
  </w:footnote>
  <w:footnote w:type="continuationNotice" w:id="1">
    <w:p w14:paraId="21D3C0EF" w14:textId="77777777" w:rsidR="00920982" w:rsidRDefault="0092098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22A78" w14:textId="77777777" w:rsidR="00C53516" w:rsidRDefault="00C535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651"/>
    <w:multiLevelType w:val="multilevel"/>
    <w:tmpl w:val="A5DEA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619B2"/>
    <w:multiLevelType w:val="multilevel"/>
    <w:tmpl w:val="F5322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21EB8"/>
    <w:multiLevelType w:val="hybridMultilevel"/>
    <w:tmpl w:val="B3626938"/>
    <w:lvl w:ilvl="0" w:tplc="F29A847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692D89"/>
    <w:multiLevelType w:val="hybridMultilevel"/>
    <w:tmpl w:val="F3FA7898"/>
    <w:lvl w:ilvl="0" w:tplc="D39EFC60">
      <w:start w:val="1"/>
      <w:numFmt w:val="bullet"/>
      <w:pStyle w:val="Tableofcontents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F34DFB"/>
    <w:multiLevelType w:val="multilevel"/>
    <w:tmpl w:val="C7C2D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9C76E4"/>
    <w:multiLevelType w:val="hybridMultilevel"/>
    <w:tmpl w:val="8CC87E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187042">
    <w:abstractNumId w:val="3"/>
  </w:num>
  <w:num w:numId="2" w16cid:durableId="130099785">
    <w:abstractNumId w:val="3"/>
  </w:num>
  <w:num w:numId="3" w16cid:durableId="1456871691">
    <w:abstractNumId w:val="2"/>
  </w:num>
  <w:num w:numId="4" w16cid:durableId="14112032">
    <w:abstractNumId w:val="0"/>
  </w:num>
  <w:num w:numId="5" w16cid:durableId="1269778855">
    <w:abstractNumId w:val="1"/>
  </w:num>
  <w:num w:numId="6" w16cid:durableId="976959338">
    <w:abstractNumId w:val="5"/>
  </w:num>
  <w:num w:numId="7" w16cid:durableId="1761952456">
    <w:abstractNumId w:val="6"/>
  </w:num>
  <w:num w:numId="8" w16cid:durableId="358900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numFmt w:val="chicago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13"/>
    <w:rsid w:val="000071EC"/>
    <w:rsid w:val="000408DB"/>
    <w:rsid w:val="00041AF6"/>
    <w:rsid w:val="00052664"/>
    <w:rsid w:val="0005690A"/>
    <w:rsid w:val="00057959"/>
    <w:rsid w:val="00060866"/>
    <w:rsid w:val="00063BDF"/>
    <w:rsid w:val="00067420"/>
    <w:rsid w:val="0007542C"/>
    <w:rsid w:val="00075F28"/>
    <w:rsid w:val="00081D3A"/>
    <w:rsid w:val="00082147"/>
    <w:rsid w:val="00086289"/>
    <w:rsid w:val="000A1B66"/>
    <w:rsid w:val="000A5485"/>
    <w:rsid w:val="000A72F1"/>
    <w:rsid w:val="000C3A4E"/>
    <w:rsid w:val="000C3A9F"/>
    <w:rsid w:val="000C6941"/>
    <w:rsid w:val="000C7861"/>
    <w:rsid w:val="000D0714"/>
    <w:rsid w:val="000D3A0B"/>
    <w:rsid w:val="000F2257"/>
    <w:rsid w:val="001016CA"/>
    <w:rsid w:val="00106CE2"/>
    <w:rsid w:val="00111883"/>
    <w:rsid w:val="0011358D"/>
    <w:rsid w:val="00117116"/>
    <w:rsid w:val="00120DB8"/>
    <w:rsid w:val="001251C0"/>
    <w:rsid w:val="00125FFE"/>
    <w:rsid w:val="00131906"/>
    <w:rsid w:val="001341EC"/>
    <w:rsid w:val="001424F2"/>
    <w:rsid w:val="00162A0B"/>
    <w:rsid w:val="001650FB"/>
    <w:rsid w:val="00180315"/>
    <w:rsid w:val="00181EE7"/>
    <w:rsid w:val="00191FE2"/>
    <w:rsid w:val="001947A4"/>
    <w:rsid w:val="001A4574"/>
    <w:rsid w:val="001A620D"/>
    <w:rsid w:val="001A77DE"/>
    <w:rsid w:val="001B423C"/>
    <w:rsid w:val="001B6178"/>
    <w:rsid w:val="001C41A5"/>
    <w:rsid w:val="001C5EB9"/>
    <w:rsid w:val="001C6E83"/>
    <w:rsid w:val="001C7D86"/>
    <w:rsid w:val="001D5794"/>
    <w:rsid w:val="001F0866"/>
    <w:rsid w:val="001F2B9D"/>
    <w:rsid w:val="001F6599"/>
    <w:rsid w:val="0020057A"/>
    <w:rsid w:val="00200646"/>
    <w:rsid w:val="00203F92"/>
    <w:rsid w:val="00212BF6"/>
    <w:rsid w:val="002154F0"/>
    <w:rsid w:val="002155DB"/>
    <w:rsid w:val="002231FC"/>
    <w:rsid w:val="0023305C"/>
    <w:rsid w:val="00237D05"/>
    <w:rsid w:val="0024665C"/>
    <w:rsid w:val="0025176B"/>
    <w:rsid w:val="002611E3"/>
    <w:rsid w:val="00262466"/>
    <w:rsid w:val="002641CC"/>
    <w:rsid w:val="0026481B"/>
    <w:rsid w:val="002716FE"/>
    <w:rsid w:val="002722EB"/>
    <w:rsid w:val="00292534"/>
    <w:rsid w:val="00293EA4"/>
    <w:rsid w:val="002A2604"/>
    <w:rsid w:val="002A33CC"/>
    <w:rsid w:val="002B2B79"/>
    <w:rsid w:val="002C048D"/>
    <w:rsid w:val="002C5C51"/>
    <w:rsid w:val="002C6C16"/>
    <w:rsid w:val="002E2DF3"/>
    <w:rsid w:val="002E4A6C"/>
    <w:rsid w:val="002E53CF"/>
    <w:rsid w:val="003118C8"/>
    <w:rsid w:val="0031346E"/>
    <w:rsid w:val="00322785"/>
    <w:rsid w:val="00327D8B"/>
    <w:rsid w:val="00337566"/>
    <w:rsid w:val="0034411F"/>
    <w:rsid w:val="00370ECC"/>
    <w:rsid w:val="0037496D"/>
    <w:rsid w:val="003A4FB4"/>
    <w:rsid w:val="003A691C"/>
    <w:rsid w:val="003A7FB3"/>
    <w:rsid w:val="003B3B11"/>
    <w:rsid w:val="003C052B"/>
    <w:rsid w:val="003C3021"/>
    <w:rsid w:val="003C7275"/>
    <w:rsid w:val="003D0BCD"/>
    <w:rsid w:val="003D5288"/>
    <w:rsid w:val="003D716E"/>
    <w:rsid w:val="003E48DB"/>
    <w:rsid w:val="004050A1"/>
    <w:rsid w:val="004058E3"/>
    <w:rsid w:val="0040673B"/>
    <w:rsid w:val="00414BC4"/>
    <w:rsid w:val="00420EF9"/>
    <w:rsid w:val="0043273C"/>
    <w:rsid w:val="00436A5E"/>
    <w:rsid w:val="00444F00"/>
    <w:rsid w:val="00450DB9"/>
    <w:rsid w:val="0045219B"/>
    <w:rsid w:val="004533C3"/>
    <w:rsid w:val="0046033E"/>
    <w:rsid w:val="00461672"/>
    <w:rsid w:val="00462807"/>
    <w:rsid w:val="00463568"/>
    <w:rsid w:val="00467E58"/>
    <w:rsid w:val="00475A57"/>
    <w:rsid w:val="00475BF5"/>
    <w:rsid w:val="00483171"/>
    <w:rsid w:val="00485419"/>
    <w:rsid w:val="004A0E7F"/>
    <w:rsid w:val="004A2B05"/>
    <w:rsid w:val="004B1600"/>
    <w:rsid w:val="004B2D56"/>
    <w:rsid w:val="004B4937"/>
    <w:rsid w:val="004C5FD6"/>
    <w:rsid w:val="004D0F1A"/>
    <w:rsid w:val="004F6954"/>
    <w:rsid w:val="00506614"/>
    <w:rsid w:val="0051233E"/>
    <w:rsid w:val="00515FCF"/>
    <w:rsid w:val="005173FA"/>
    <w:rsid w:val="00523CCA"/>
    <w:rsid w:val="0052768A"/>
    <w:rsid w:val="00535AAB"/>
    <w:rsid w:val="005429F8"/>
    <w:rsid w:val="0055217B"/>
    <w:rsid w:val="00564213"/>
    <w:rsid w:val="005810E1"/>
    <w:rsid w:val="00592698"/>
    <w:rsid w:val="005A4F32"/>
    <w:rsid w:val="005A7065"/>
    <w:rsid w:val="005B3CDF"/>
    <w:rsid w:val="005B6BC3"/>
    <w:rsid w:val="005C2714"/>
    <w:rsid w:val="005C36C5"/>
    <w:rsid w:val="005C7789"/>
    <w:rsid w:val="005E4F56"/>
    <w:rsid w:val="006065D5"/>
    <w:rsid w:val="00610C65"/>
    <w:rsid w:val="006116E9"/>
    <w:rsid w:val="00630D31"/>
    <w:rsid w:val="0063102C"/>
    <w:rsid w:val="006326D7"/>
    <w:rsid w:val="006351D7"/>
    <w:rsid w:val="00641228"/>
    <w:rsid w:val="006414EC"/>
    <w:rsid w:val="00647B41"/>
    <w:rsid w:val="006507A8"/>
    <w:rsid w:val="006703E1"/>
    <w:rsid w:val="00670F05"/>
    <w:rsid w:val="006712F9"/>
    <w:rsid w:val="00671CAA"/>
    <w:rsid w:val="006768E8"/>
    <w:rsid w:val="00682F1A"/>
    <w:rsid w:val="006877AF"/>
    <w:rsid w:val="006A0005"/>
    <w:rsid w:val="006A653F"/>
    <w:rsid w:val="006D0C96"/>
    <w:rsid w:val="006D13F8"/>
    <w:rsid w:val="006E3EF1"/>
    <w:rsid w:val="006E4C32"/>
    <w:rsid w:val="006F058A"/>
    <w:rsid w:val="00700145"/>
    <w:rsid w:val="0070537F"/>
    <w:rsid w:val="00710CB8"/>
    <w:rsid w:val="007310C9"/>
    <w:rsid w:val="00732B0A"/>
    <w:rsid w:val="00741E96"/>
    <w:rsid w:val="00741FEB"/>
    <w:rsid w:val="007434A6"/>
    <w:rsid w:val="007452D6"/>
    <w:rsid w:val="00751A44"/>
    <w:rsid w:val="00751E57"/>
    <w:rsid w:val="007616A2"/>
    <w:rsid w:val="007745EE"/>
    <w:rsid w:val="007809B6"/>
    <w:rsid w:val="00783051"/>
    <w:rsid w:val="00785738"/>
    <w:rsid w:val="007868A9"/>
    <w:rsid w:val="00796A7F"/>
    <w:rsid w:val="007B41E1"/>
    <w:rsid w:val="007C12C8"/>
    <w:rsid w:val="007C368E"/>
    <w:rsid w:val="007C4BB5"/>
    <w:rsid w:val="007C7916"/>
    <w:rsid w:val="007D1BB7"/>
    <w:rsid w:val="007E2623"/>
    <w:rsid w:val="007F01BF"/>
    <w:rsid w:val="007F4181"/>
    <w:rsid w:val="007F5228"/>
    <w:rsid w:val="00801A99"/>
    <w:rsid w:val="00802FD0"/>
    <w:rsid w:val="00810620"/>
    <w:rsid w:val="00811283"/>
    <w:rsid w:val="008130D5"/>
    <w:rsid w:val="00816403"/>
    <w:rsid w:val="0081746F"/>
    <w:rsid w:val="00823C33"/>
    <w:rsid w:val="00825D4F"/>
    <w:rsid w:val="008260BF"/>
    <w:rsid w:val="008337DA"/>
    <w:rsid w:val="00836328"/>
    <w:rsid w:val="008441A5"/>
    <w:rsid w:val="00854525"/>
    <w:rsid w:val="00855006"/>
    <w:rsid w:val="0088317F"/>
    <w:rsid w:val="0088520B"/>
    <w:rsid w:val="00886BA8"/>
    <w:rsid w:val="008B719F"/>
    <w:rsid w:val="008C23F8"/>
    <w:rsid w:val="008D5612"/>
    <w:rsid w:val="008D646B"/>
    <w:rsid w:val="008D72A1"/>
    <w:rsid w:val="008E213F"/>
    <w:rsid w:val="008E3110"/>
    <w:rsid w:val="008F5936"/>
    <w:rsid w:val="008F72D7"/>
    <w:rsid w:val="00902B1C"/>
    <w:rsid w:val="009048C3"/>
    <w:rsid w:val="009077BC"/>
    <w:rsid w:val="009124A3"/>
    <w:rsid w:val="00912658"/>
    <w:rsid w:val="009146AE"/>
    <w:rsid w:val="00914E30"/>
    <w:rsid w:val="009150E4"/>
    <w:rsid w:val="0091791F"/>
    <w:rsid w:val="00920982"/>
    <w:rsid w:val="00925CC5"/>
    <w:rsid w:val="00932F15"/>
    <w:rsid w:val="00943440"/>
    <w:rsid w:val="0095187D"/>
    <w:rsid w:val="00955FDC"/>
    <w:rsid w:val="00967729"/>
    <w:rsid w:val="00972CB8"/>
    <w:rsid w:val="00975D22"/>
    <w:rsid w:val="009852A9"/>
    <w:rsid w:val="00991B36"/>
    <w:rsid w:val="009B07B9"/>
    <w:rsid w:val="009B31BB"/>
    <w:rsid w:val="009B5206"/>
    <w:rsid w:val="009B79BB"/>
    <w:rsid w:val="009C7BC0"/>
    <w:rsid w:val="009D18CB"/>
    <w:rsid w:val="009D38E2"/>
    <w:rsid w:val="009F2C0A"/>
    <w:rsid w:val="00A04CFA"/>
    <w:rsid w:val="00A33668"/>
    <w:rsid w:val="00A455DB"/>
    <w:rsid w:val="00A54201"/>
    <w:rsid w:val="00A55436"/>
    <w:rsid w:val="00A70035"/>
    <w:rsid w:val="00A818DC"/>
    <w:rsid w:val="00A83CAB"/>
    <w:rsid w:val="00A9183D"/>
    <w:rsid w:val="00AA1D13"/>
    <w:rsid w:val="00AA24FB"/>
    <w:rsid w:val="00AB5169"/>
    <w:rsid w:val="00AB670A"/>
    <w:rsid w:val="00AC2EB6"/>
    <w:rsid w:val="00AC5826"/>
    <w:rsid w:val="00AD29CC"/>
    <w:rsid w:val="00AD2FF7"/>
    <w:rsid w:val="00AD4C4D"/>
    <w:rsid w:val="00AE13C0"/>
    <w:rsid w:val="00AE4157"/>
    <w:rsid w:val="00AE69C7"/>
    <w:rsid w:val="00B008D0"/>
    <w:rsid w:val="00B0227F"/>
    <w:rsid w:val="00B044B8"/>
    <w:rsid w:val="00B05285"/>
    <w:rsid w:val="00B12C63"/>
    <w:rsid w:val="00B23122"/>
    <w:rsid w:val="00B26620"/>
    <w:rsid w:val="00B36FFC"/>
    <w:rsid w:val="00B4015F"/>
    <w:rsid w:val="00B40641"/>
    <w:rsid w:val="00B417B3"/>
    <w:rsid w:val="00B523D0"/>
    <w:rsid w:val="00B55302"/>
    <w:rsid w:val="00B5719D"/>
    <w:rsid w:val="00B67F2B"/>
    <w:rsid w:val="00B705BC"/>
    <w:rsid w:val="00B75342"/>
    <w:rsid w:val="00B77B9A"/>
    <w:rsid w:val="00B77F6E"/>
    <w:rsid w:val="00B81747"/>
    <w:rsid w:val="00B94A58"/>
    <w:rsid w:val="00BC2EE6"/>
    <w:rsid w:val="00BC71BF"/>
    <w:rsid w:val="00BD0523"/>
    <w:rsid w:val="00BD52C9"/>
    <w:rsid w:val="00BE54B8"/>
    <w:rsid w:val="00C00F80"/>
    <w:rsid w:val="00C014AE"/>
    <w:rsid w:val="00C10E88"/>
    <w:rsid w:val="00C1589F"/>
    <w:rsid w:val="00C17EA8"/>
    <w:rsid w:val="00C23ED8"/>
    <w:rsid w:val="00C26311"/>
    <w:rsid w:val="00C35812"/>
    <w:rsid w:val="00C471CC"/>
    <w:rsid w:val="00C53516"/>
    <w:rsid w:val="00C55EDD"/>
    <w:rsid w:val="00C61496"/>
    <w:rsid w:val="00C65E57"/>
    <w:rsid w:val="00C67112"/>
    <w:rsid w:val="00C75FDA"/>
    <w:rsid w:val="00C82F79"/>
    <w:rsid w:val="00C87D1A"/>
    <w:rsid w:val="00C931D6"/>
    <w:rsid w:val="00C93B05"/>
    <w:rsid w:val="00CA2A96"/>
    <w:rsid w:val="00CB0B11"/>
    <w:rsid w:val="00CC2044"/>
    <w:rsid w:val="00CC3317"/>
    <w:rsid w:val="00CC4A2F"/>
    <w:rsid w:val="00CC51D0"/>
    <w:rsid w:val="00CF3490"/>
    <w:rsid w:val="00CF5D02"/>
    <w:rsid w:val="00CF7054"/>
    <w:rsid w:val="00D03A3B"/>
    <w:rsid w:val="00D04671"/>
    <w:rsid w:val="00D058B2"/>
    <w:rsid w:val="00D12D89"/>
    <w:rsid w:val="00D1752A"/>
    <w:rsid w:val="00D24DCF"/>
    <w:rsid w:val="00D27845"/>
    <w:rsid w:val="00D40CE0"/>
    <w:rsid w:val="00D45163"/>
    <w:rsid w:val="00D45645"/>
    <w:rsid w:val="00D621E5"/>
    <w:rsid w:val="00D73E6C"/>
    <w:rsid w:val="00D829DE"/>
    <w:rsid w:val="00D82AF0"/>
    <w:rsid w:val="00DA3D1A"/>
    <w:rsid w:val="00DA43C3"/>
    <w:rsid w:val="00DA6848"/>
    <w:rsid w:val="00DB4E53"/>
    <w:rsid w:val="00DC0708"/>
    <w:rsid w:val="00DD5FEC"/>
    <w:rsid w:val="00DE43A1"/>
    <w:rsid w:val="00DE47D0"/>
    <w:rsid w:val="00DE4F3B"/>
    <w:rsid w:val="00DF12E1"/>
    <w:rsid w:val="00DF31EB"/>
    <w:rsid w:val="00DF41C2"/>
    <w:rsid w:val="00E00339"/>
    <w:rsid w:val="00E03454"/>
    <w:rsid w:val="00E03565"/>
    <w:rsid w:val="00E03812"/>
    <w:rsid w:val="00E10734"/>
    <w:rsid w:val="00E142A8"/>
    <w:rsid w:val="00E20E57"/>
    <w:rsid w:val="00E50437"/>
    <w:rsid w:val="00E50780"/>
    <w:rsid w:val="00E50F59"/>
    <w:rsid w:val="00E52B52"/>
    <w:rsid w:val="00E56B89"/>
    <w:rsid w:val="00E66EFE"/>
    <w:rsid w:val="00E93F88"/>
    <w:rsid w:val="00E95B58"/>
    <w:rsid w:val="00E95F7F"/>
    <w:rsid w:val="00EB0345"/>
    <w:rsid w:val="00EB435C"/>
    <w:rsid w:val="00EC3592"/>
    <w:rsid w:val="00ED6B96"/>
    <w:rsid w:val="00EE58C0"/>
    <w:rsid w:val="00EF4B2A"/>
    <w:rsid w:val="00F05B14"/>
    <w:rsid w:val="00F07215"/>
    <w:rsid w:val="00F1254E"/>
    <w:rsid w:val="00F20111"/>
    <w:rsid w:val="00F24BA3"/>
    <w:rsid w:val="00F35903"/>
    <w:rsid w:val="00F40451"/>
    <w:rsid w:val="00F46E5A"/>
    <w:rsid w:val="00F4786E"/>
    <w:rsid w:val="00F5258E"/>
    <w:rsid w:val="00F54FB3"/>
    <w:rsid w:val="00F6045B"/>
    <w:rsid w:val="00F64800"/>
    <w:rsid w:val="00F83499"/>
    <w:rsid w:val="00F93D60"/>
    <w:rsid w:val="00F9705D"/>
    <w:rsid w:val="00FA028E"/>
    <w:rsid w:val="00FA0C23"/>
    <w:rsid w:val="00FB4E68"/>
    <w:rsid w:val="00FB65D9"/>
    <w:rsid w:val="00FC2C38"/>
    <w:rsid w:val="00FD3331"/>
    <w:rsid w:val="00FD4268"/>
    <w:rsid w:val="00FE0280"/>
    <w:rsid w:val="00FE39AD"/>
    <w:rsid w:val="00FE4C67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6228C"/>
  <w15:docId w15:val="{6CAB75D3-8191-4159-9EB9-7404BD917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574"/>
    <w:pPr>
      <w:spacing w:line="360" w:lineRule="auto"/>
      <w:jc w:val="both"/>
    </w:pPr>
    <w:rPr>
      <w:rFonts w:ascii="Times New Roman" w:eastAsia="Times New Roman" w:hAnsi="Times New Roman"/>
      <w:sz w:val="22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20057A"/>
    <w:pPr>
      <w:outlineLvl w:val="0"/>
    </w:pPr>
    <w:rPr>
      <w:rFonts w:ascii="CMU Sans Serif Demi Condensed D" w:hAnsi="CMU Sans Serif Demi Condensed D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20057A"/>
    <w:pPr>
      <w:keepNext/>
      <w:spacing w:before="240" w:after="240" w:line="240" w:lineRule="auto"/>
      <w:outlineLvl w:val="1"/>
    </w:pPr>
    <w:rPr>
      <w:rFonts w:ascii="CMU Sans Serif Demi Condensed D" w:hAnsi="CMU Sans Serif Demi Condensed D"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20057A"/>
    <w:pPr>
      <w:keepNext/>
      <w:spacing w:before="240" w:after="240" w:line="240" w:lineRule="auto"/>
      <w:outlineLvl w:val="2"/>
    </w:pPr>
    <w:rPr>
      <w:rFonts w:ascii="CMU Sans Serif Oblique" w:hAnsi="CMU Sans Serif Oblique" w:cs="Arial"/>
      <w:bCs/>
      <w:i/>
      <w:sz w:val="24"/>
      <w:szCs w:val="26"/>
    </w:rPr>
  </w:style>
  <w:style w:type="paragraph" w:styleId="Heading4">
    <w:name w:val="heading 4"/>
    <w:aliases w:val="Abstract"/>
    <w:basedOn w:val="Normal"/>
    <w:next w:val="Normal"/>
    <w:link w:val="Heading4Char"/>
    <w:rsid w:val="0020057A"/>
    <w:pPr>
      <w:outlineLvl w:val="3"/>
    </w:pPr>
    <w:rPr>
      <w:rFonts w:ascii="CMU Sans Serif Medium" w:hAnsi="CMU Sans Serif Mediu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rsid w:val="00414BC4"/>
    <w:rPr>
      <w:b/>
      <w:bCs/>
    </w:rPr>
  </w:style>
  <w:style w:type="table" w:customStyle="1" w:styleId="Copernicus">
    <w:name w:val="Copernicus"/>
    <w:basedOn w:val="TableNormal"/>
    <w:rsid w:val="00ED6B96"/>
    <w:rPr>
      <w:rFonts w:ascii="Verdana" w:eastAsia="Times New Roman" w:hAnsi="Verdana"/>
      <w:sz w:val="19"/>
    </w:rPr>
    <w:tblPr>
      <w:tblStyleRowBandSize w:val="1"/>
      <w:tblStyleColBandSize w:val="1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character" w:customStyle="1" w:styleId="Heading1Char">
    <w:name w:val="Heading 1 Char"/>
    <w:link w:val="Heading1"/>
    <w:rsid w:val="0020057A"/>
    <w:rPr>
      <w:rFonts w:ascii="CMU Sans Serif Demi Condensed D" w:eastAsia="Times New Roman" w:hAnsi="CMU Sans Serif Demi Condensed D"/>
      <w:b/>
      <w:sz w:val="28"/>
      <w:szCs w:val="24"/>
      <w:lang w:val="fr-FR" w:eastAsia="de-DE"/>
    </w:rPr>
  </w:style>
  <w:style w:type="character" w:customStyle="1" w:styleId="Heading3Char">
    <w:name w:val="Heading 3 Char"/>
    <w:link w:val="Heading3"/>
    <w:rsid w:val="0020057A"/>
    <w:rPr>
      <w:rFonts w:ascii="CMU Sans Serif Oblique" w:eastAsia="Times New Roman" w:hAnsi="CMU Sans Serif Oblique" w:cs="Arial"/>
      <w:bCs/>
      <w:i/>
      <w:sz w:val="24"/>
      <w:szCs w:val="26"/>
      <w:lang w:val="fr-FR" w:eastAsia="de-DE"/>
    </w:rPr>
  </w:style>
  <w:style w:type="character" w:customStyle="1" w:styleId="Heading4Char">
    <w:name w:val="Heading 4 Char"/>
    <w:aliases w:val="Abstract Char"/>
    <w:link w:val="Heading4"/>
    <w:rsid w:val="0020057A"/>
    <w:rPr>
      <w:rFonts w:ascii="CMU Sans Serif Medium" w:eastAsia="Times New Roman" w:hAnsi="CMU Sans Serif Medium"/>
      <w:sz w:val="22"/>
      <w:szCs w:val="24"/>
      <w:lang w:val="fr-FR" w:eastAsia="de-DE"/>
    </w:rPr>
  </w:style>
  <w:style w:type="character" w:customStyle="1" w:styleId="Heading2Char">
    <w:name w:val="Heading 2 Char"/>
    <w:link w:val="Heading2"/>
    <w:rsid w:val="0020057A"/>
    <w:rPr>
      <w:rFonts w:ascii="CMU Sans Serif Demi Condensed D" w:eastAsia="Times New Roman" w:hAnsi="CMU Sans Serif Demi Condensed D" w:cs="Arial"/>
      <w:b/>
      <w:bCs/>
      <w:iCs/>
      <w:sz w:val="24"/>
      <w:szCs w:val="28"/>
      <w:lang w:val="fr-FR" w:eastAsia="de-DE"/>
    </w:rPr>
  </w:style>
  <w:style w:type="character" w:styleId="Hyperlink">
    <w:name w:val="Hyperlink"/>
    <w:rsid w:val="002641CC"/>
    <w:rPr>
      <w:rFonts w:ascii="CMU Serif Roman" w:hAnsi="CMU Serif Roman"/>
      <w:color w:val="0000FF"/>
      <w:u w:val="single"/>
      <w:lang w:val="en-GB"/>
    </w:rPr>
  </w:style>
  <w:style w:type="character" w:styleId="LineNumber">
    <w:name w:val="line number"/>
    <w:basedOn w:val="DefaultParagraphFont"/>
    <w:uiPriority w:val="99"/>
    <w:semiHidden/>
    <w:unhideWhenUsed/>
    <w:rsid w:val="00D40CE0"/>
  </w:style>
  <w:style w:type="paragraph" w:customStyle="1" w:styleId="MStitle">
    <w:name w:val="MS title"/>
    <w:basedOn w:val="Normal"/>
    <w:link w:val="MStitleChar"/>
    <w:qFormat/>
    <w:rsid w:val="0020057A"/>
    <w:pPr>
      <w:spacing w:before="360" w:line="440" w:lineRule="exact"/>
      <w:contextualSpacing/>
      <w:jc w:val="center"/>
    </w:pPr>
    <w:rPr>
      <w:rFonts w:ascii="CMU Sans Serif Demi Condensed D" w:hAnsi="CMU Sans Serif Demi Condensed D"/>
      <w:b/>
      <w:sz w:val="34"/>
    </w:rPr>
  </w:style>
  <w:style w:type="character" w:customStyle="1" w:styleId="MStitleChar">
    <w:name w:val="MS title Char"/>
    <w:basedOn w:val="DefaultParagraphFont"/>
    <w:link w:val="MStitle"/>
    <w:rsid w:val="0020057A"/>
    <w:rPr>
      <w:rFonts w:ascii="CMU Sans Serif Demi Condensed D" w:eastAsia="Times New Roman" w:hAnsi="CMU Sans Serif Demi Condensed D"/>
      <w:b/>
      <w:sz w:val="34"/>
      <w:szCs w:val="24"/>
      <w:lang w:val="fr-FR" w:eastAsia="de-DE"/>
    </w:rPr>
  </w:style>
  <w:style w:type="paragraph" w:customStyle="1" w:styleId="Affiliation">
    <w:name w:val="Affiliation"/>
    <w:basedOn w:val="Authors"/>
    <w:link w:val="AffiliationChar"/>
    <w:qFormat/>
    <w:rsid w:val="007F01BF"/>
    <w:rPr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DefaultParagraphFont"/>
    <w:link w:val="Affiliation"/>
    <w:rsid w:val="007F01BF"/>
    <w:rPr>
      <w:rFonts w:ascii="Times New Roman" w:hAnsi="Times New Roman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Normal"/>
    <w:link w:val="EquationChar"/>
    <w:rsid w:val="0088317F"/>
    <w:rPr>
      <w:rFonts w:ascii="Cambria Math" w:hAnsi="Cambria Math"/>
      <w:i/>
    </w:rPr>
  </w:style>
  <w:style w:type="paragraph" w:styleId="Caption">
    <w:name w:val="caption"/>
    <w:basedOn w:val="Normal"/>
    <w:next w:val="Normal"/>
    <w:uiPriority w:val="35"/>
    <w:unhideWhenUsed/>
    <w:qFormat/>
    <w:rsid w:val="0020057A"/>
    <w:pPr>
      <w:spacing w:after="200" w:line="240" w:lineRule="auto"/>
    </w:pPr>
    <w:rPr>
      <w:rFonts w:ascii="CMU Sans Serif Demi Condensed D" w:hAnsi="CMU Sans Serif Demi Condensed D"/>
      <w:b/>
      <w:bCs/>
      <w:sz w:val="21"/>
      <w:szCs w:val="18"/>
    </w:rPr>
  </w:style>
  <w:style w:type="character" w:customStyle="1" w:styleId="EquationChar">
    <w:name w:val="Equation Char"/>
    <w:basedOn w:val="DefaultParagraphFont"/>
    <w:link w:val="Equation"/>
    <w:rsid w:val="0088317F"/>
    <w:rPr>
      <w:rFonts w:ascii="Cambria Math" w:eastAsia="Times New Roman" w:hAnsi="Cambria Math"/>
      <w:i/>
      <w:szCs w:val="24"/>
      <w:lang w:val="fr-FR" w:eastAsia="de-DE"/>
    </w:rPr>
  </w:style>
  <w:style w:type="paragraph" w:styleId="Footer">
    <w:name w:val="footer"/>
    <w:basedOn w:val="Normal"/>
    <w:link w:val="FooterChar"/>
    <w:uiPriority w:val="99"/>
    <w:unhideWhenUsed/>
    <w:rsid w:val="006D0C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Normal"/>
    <w:link w:val="CorrespondenceChar"/>
    <w:qFormat/>
    <w:rsid w:val="008E213F"/>
    <w:pPr>
      <w:spacing w:before="120" w:after="360" w:line="240" w:lineRule="auto"/>
    </w:pPr>
  </w:style>
  <w:style w:type="character" w:customStyle="1" w:styleId="CorrespondenceChar">
    <w:name w:val="Correspondence Char"/>
    <w:basedOn w:val="DefaultParagraphFon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Normal"/>
    <w:link w:val="AuthorsChar"/>
    <w:qFormat/>
    <w:rsid w:val="007F01BF"/>
    <w:pPr>
      <w:spacing w:before="180" w:line="240" w:lineRule="auto"/>
      <w:contextualSpacing/>
      <w:jc w:val="left"/>
    </w:pPr>
    <w:rPr>
      <w:rFonts w:eastAsia="SimSun"/>
      <w:sz w:val="24"/>
    </w:rPr>
  </w:style>
  <w:style w:type="character" w:customStyle="1" w:styleId="AuthorsChar">
    <w:name w:val="Authors Char"/>
    <w:basedOn w:val="DefaultParagraphFont"/>
    <w:link w:val="Authors"/>
    <w:rsid w:val="007F01BF"/>
    <w:rPr>
      <w:rFonts w:ascii="Times New Roman" w:hAnsi="Times New Roman"/>
      <w:sz w:val="24"/>
      <w:szCs w:val="24"/>
      <w:lang w:eastAsia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C41A5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41A5"/>
    <w:rPr>
      <w:rFonts w:ascii="Times New Roman" w:eastAsia="Times New Roman" w:hAnsi="Times New Roman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1C41A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466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057A"/>
    <w:rPr>
      <w:color w:val="800080" w:themeColor="followedHyperlink"/>
      <w:u w:val="single"/>
    </w:rPr>
  </w:style>
  <w:style w:type="paragraph" w:customStyle="1" w:styleId="Teaser">
    <w:name w:val="Teaser"/>
    <w:basedOn w:val="Normal"/>
    <w:rsid w:val="00B40641"/>
    <w:pPr>
      <w:spacing w:before="120" w:line="240" w:lineRule="auto"/>
      <w:jc w:val="left"/>
    </w:pPr>
    <w:rPr>
      <w:sz w:val="24"/>
      <w:lang w:val="en-US" w:eastAsia="en-US"/>
    </w:rPr>
  </w:style>
  <w:style w:type="paragraph" w:styleId="Header">
    <w:name w:val="header"/>
    <w:basedOn w:val="Normal"/>
    <w:link w:val="HeaderChar"/>
    <w:unhideWhenUsed/>
    <w:rsid w:val="00C5351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C53516"/>
    <w:rPr>
      <w:rFonts w:ascii="Times New Roman" w:eastAsia="Times New Roman" w:hAnsi="Times New Roman"/>
      <w:sz w:val="22"/>
      <w:szCs w:val="24"/>
      <w:lang w:eastAsia="de-DE"/>
    </w:rPr>
  </w:style>
  <w:style w:type="paragraph" w:styleId="Revision">
    <w:name w:val="Revision"/>
    <w:hidden/>
    <w:uiPriority w:val="99"/>
    <w:semiHidden/>
    <w:rsid w:val="00C53516"/>
    <w:rPr>
      <w:rFonts w:ascii="Times New Roman" w:eastAsia="Times New Roman" w:hAnsi="Times New Roman"/>
      <w:sz w:val="22"/>
      <w:szCs w:val="24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C535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535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53516"/>
    <w:rPr>
      <w:rFonts w:ascii="Times New Roman" w:eastAsia="Times New Roman" w:hAnsi="Times New Roman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35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3516"/>
    <w:rPr>
      <w:rFonts w:ascii="Times New Roman" w:eastAsia="Times New Roman" w:hAnsi="Times New Roman"/>
      <w:b/>
      <w:bCs/>
      <w:lang w:eastAsia="de-DE"/>
    </w:rPr>
  </w:style>
  <w:style w:type="character" w:styleId="Emphasis">
    <w:name w:val="Emphasis"/>
    <w:basedOn w:val="DefaultParagraphFont"/>
    <w:uiPriority w:val="20"/>
    <w:qFormat/>
    <w:rsid w:val="005E4F56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D12D89"/>
    <w:pPr>
      <w:spacing w:after="240" w:line="240" w:lineRule="auto"/>
      <w:ind w:left="720" w:hanging="720"/>
    </w:pPr>
  </w:style>
  <w:style w:type="paragraph" w:styleId="NormalWeb">
    <w:name w:val="Normal (Web)"/>
    <w:basedOn w:val="Normal"/>
    <w:uiPriority w:val="99"/>
    <w:semiHidden/>
    <w:unhideWhenUsed/>
    <w:rsid w:val="00B67F2B"/>
    <w:pPr>
      <w:spacing w:before="100" w:beforeAutospacing="1" w:after="100" w:afterAutospacing="1" w:line="240" w:lineRule="auto"/>
      <w:jc w:val="left"/>
    </w:pPr>
    <w:rPr>
      <w:sz w:val="24"/>
      <w:lang w:val="en-US" w:eastAsia="en-US"/>
    </w:rPr>
  </w:style>
  <w:style w:type="paragraph" w:styleId="ListParagraph">
    <w:name w:val="List Paragraph"/>
    <w:basedOn w:val="Normal"/>
    <w:uiPriority w:val="34"/>
    <w:rsid w:val="002C5C51"/>
    <w:pPr>
      <w:ind w:left="720"/>
      <w:contextualSpacing/>
    </w:pPr>
  </w:style>
  <w:style w:type="character" w:customStyle="1" w:styleId="anchor-text">
    <w:name w:val="anchor-text"/>
    <w:basedOn w:val="DefaultParagraphFont"/>
    <w:rsid w:val="005C2714"/>
  </w:style>
  <w:style w:type="character" w:customStyle="1" w:styleId="AuthorsCar">
    <w:name w:val="Authors Car"/>
    <w:rsid w:val="001A4574"/>
    <w:rPr>
      <w:rFonts w:ascii="FrutigerLT-Bold" w:hAnsi="FrutigerLT-Bold" w:cs="FrutigerLT-Bold"/>
      <w:b/>
      <w:bCs/>
      <w:color w:val="000000"/>
      <w:sz w:val="24"/>
      <w:szCs w:val="24"/>
      <w:lang w:val="en-US" w:eastAsia="ja-JP"/>
    </w:rPr>
  </w:style>
  <w:style w:type="paragraph" w:customStyle="1" w:styleId="Titleofarticle">
    <w:name w:val="Title of article"/>
    <w:basedOn w:val="Normal"/>
    <w:link w:val="TitleofarticleCar"/>
    <w:qFormat/>
    <w:rsid w:val="001A4574"/>
    <w:pPr>
      <w:keepNext/>
      <w:keepLines/>
      <w:widowControl w:val="0"/>
      <w:pBdr>
        <w:bottom w:val="single" w:sz="4" w:space="1" w:color="4472C4"/>
      </w:pBdr>
      <w:tabs>
        <w:tab w:val="center" w:pos="270"/>
        <w:tab w:val="left" w:pos="450"/>
        <w:tab w:val="left" w:pos="2832"/>
        <w:tab w:val="left" w:pos="3540"/>
        <w:tab w:val="left" w:pos="4248"/>
        <w:tab w:val="left" w:pos="4956"/>
        <w:tab w:val="left" w:pos="5664"/>
        <w:tab w:val="left" w:pos="6372"/>
      </w:tabs>
      <w:suppressAutoHyphens/>
      <w:autoSpaceDE w:val="0"/>
      <w:autoSpaceDN w:val="0"/>
      <w:adjustRightInd w:val="0"/>
      <w:spacing w:before="540" w:after="240" w:line="360" w:lineRule="atLeast"/>
      <w:ind w:left="450" w:hanging="360"/>
      <w:mirrorIndents/>
      <w:jc w:val="left"/>
      <w:textAlignment w:val="center"/>
    </w:pPr>
    <w:rPr>
      <w:rFonts w:ascii="FrutigerLT-Bold" w:eastAsia="MS Mincho" w:hAnsi="FrutigerLT-Bold" w:cs="FrutigerLT-Bold"/>
      <w:b/>
      <w:bCs/>
      <w:color w:val="005190"/>
      <w:sz w:val="32"/>
      <w:szCs w:val="32"/>
      <w:lang w:eastAsia="ja-JP"/>
    </w:rPr>
  </w:style>
  <w:style w:type="character" w:customStyle="1" w:styleId="TitleofarticleCar">
    <w:name w:val="Title of article Car"/>
    <w:link w:val="Titleofarticle"/>
    <w:rsid w:val="001A4574"/>
    <w:rPr>
      <w:rFonts w:ascii="FrutigerLT-Bold" w:eastAsia="MS Mincho" w:hAnsi="FrutigerLT-Bold" w:cs="FrutigerLT-Bold"/>
      <w:b/>
      <w:bCs/>
      <w:color w:val="005190"/>
      <w:sz w:val="32"/>
      <w:szCs w:val="32"/>
      <w:lang w:eastAsia="ja-JP"/>
    </w:rPr>
  </w:style>
  <w:style w:type="paragraph" w:customStyle="1" w:styleId="Text-firstparagraph">
    <w:name w:val="Text - first paragraph"/>
    <w:basedOn w:val="Normal"/>
    <w:link w:val="Text-firstparagraphCar"/>
    <w:uiPriority w:val="99"/>
    <w:rsid w:val="001A4574"/>
    <w:pPr>
      <w:widowControl w:val="0"/>
      <w:autoSpaceDE w:val="0"/>
      <w:autoSpaceDN w:val="0"/>
      <w:adjustRightInd w:val="0"/>
      <w:spacing w:line="210" w:lineRule="atLeast"/>
      <w:textAlignment w:val="center"/>
    </w:pPr>
    <w:rPr>
      <w:rFonts w:ascii="PalatinoLT-Light" w:eastAsia="MS Mincho" w:hAnsi="PalatinoLT-Light" w:cs="PalatinoLT-Light"/>
      <w:color w:val="000000"/>
      <w:sz w:val="18"/>
      <w:szCs w:val="18"/>
      <w:lang w:val="en-US" w:eastAsia="ja-JP"/>
    </w:rPr>
  </w:style>
  <w:style w:type="character" w:customStyle="1" w:styleId="Text-firstparagraphCar">
    <w:name w:val="Text - first paragraph Car"/>
    <w:link w:val="Text-firstparagraph"/>
    <w:uiPriority w:val="99"/>
    <w:rsid w:val="001A4574"/>
    <w:rPr>
      <w:rFonts w:ascii="PalatinoLT-Light" w:eastAsia="MS Mincho" w:hAnsi="PalatinoLT-Light" w:cs="PalatinoLT-Light"/>
      <w:color w:val="000000"/>
      <w:sz w:val="18"/>
      <w:szCs w:val="18"/>
      <w:lang w:val="en-US" w:eastAsia="ja-JP"/>
    </w:rPr>
  </w:style>
  <w:style w:type="paragraph" w:customStyle="1" w:styleId="TITREniveau1LettersStyles">
    <w:name w:val="TITRE niveau 1  (Letters Styles)"/>
    <w:basedOn w:val="Normal"/>
    <w:uiPriority w:val="99"/>
    <w:rsid w:val="001A4574"/>
    <w:pPr>
      <w:keepNext/>
      <w:keepLines/>
      <w:widowControl w:val="0"/>
      <w:pBdr>
        <w:top w:val="single" w:sz="96" w:space="0" w:color="005190"/>
        <w:bottom w:val="single" w:sz="4" w:space="3" w:color="000000"/>
      </w:pBdr>
      <w:tabs>
        <w:tab w:val="left" w:pos="80"/>
      </w:tabs>
      <w:suppressAutoHyphens/>
      <w:autoSpaceDE w:val="0"/>
      <w:autoSpaceDN w:val="0"/>
      <w:adjustRightInd w:val="0"/>
      <w:spacing w:before="420" w:after="180" w:line="240" w:lineRule="atLeast"/>
      <w:ind w:left="240"/>
      <w:jc w:val="left"/>
      <w:textAlignment w:val="center"/>
    </w:pPr>
    <w:rPr>
      <w:rFonts w:ascii="FrutigerLT-Bold" w:eastAsia="MS Mincho" w:hAnsi="FrutigerLT-Bold" w:cs="FrutigerLT-Bold"/>
      <w:b/>
      <w:bCs/>
      <w:color w:val="000000"/>
      <w:sz w:val="24"/>
      <w:lang w:val="fr-CA" w:eastAsia="ja-JP"/>
    </w:rPr>
  </w:style>
  <w:style w:type="paragraph" w:customStyle="1" w:styleId="Tableofcontents">
    <w:name w:val="Table of contents"/>
    <w:basedOn w:val="Normal"/>
    <w:link w:val="TableofcontentsCar"/>
    <w:qFormat/>
    <w:rsid w:val="001A4574"/>
    <w:pPr>
      <w:widowControl w:val="0"/>
      <w:numPr>
        <w:numId w:val="8"/>
      </w:num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before="80" w:line="210" w:lineRule="atLeast"/>
      <w:textAlignment w:val="center"/>
    </w:pPr>
    <w:rPr>
      <w:rFonts w:ascii="PalatinoLT-Light" w:eastAsia="MS Mincho" w:hAnsi="PalatinoLT-Light" w:cs="PalatinoLT-Light"/>
      <w:color w:val="000000"/>
      <w:sz w:val="18"/>
      <w:szCs w:val="18"/>
      <w:lang w:eastAsia="ja-JP"/>
    </w:rPr>
  </w:style>
  <w:style w:type="character" w:customStyle="1" w:styleId="TableofcontentsCar">
    <w:name w:val="Table of contents Car"/>
    <w:link w:val="Tableofcontents"/>
    <w:rsid w:val="001A4574"/>
    <w:rPr>
      <w:rFonts w:ascii="PalatinoLT-Light" w:eastAsia="MS Mincho" w:hAnsi="PalatinoLT-Light" w:cs="PalatinoLT-Light"/>
      <w:color w:val="000000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4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2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CBC3B-5857-5345-925B-2BF1D32E3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Blank.dotm</Template>
  <TotalTime>9</TotalTime>
  <Pages>2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</vt:lpstr>
    </vt:vector>
  </TitlesOfParts>
  <Company>Volcanica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subject/>
  <dc:creator>Jamie Farquharson</dc:creator>
  <cp:keywords/>
  <dc:description/>
  <cp:lastModifiedBy>Charlotte Devitre</cp:lastModifiedBy>
  <cp:revision>4</cp:revision>
  <cp:lastPrinted>2016-02-01T07:21:00Z</cp:lastPrinted>
  <dcterms:created xsi:type="dcterms:W3CDTF">2023-09-25T05:01:00Z</dcterms:created>
  <dcterms:modified xsi:type="dcterms:W3CDTF">2023-09-25T19:07:00Z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zotero-version="6.0.27"&gt;&lt;session id="QtT6ukq9"/&gt;&lt;style id="http://www.zotero.org/styles/geochemical-perspectives-letters" hasBibliography="1" bibliographyStyleHasBeenSet="1"/&gt;&lt;prefs&gt;&lt;pref name="fieldType" value="Field"/&gt;&lt;pref name="</vt:lpwstr>
  </property>
  <property fmtid="{D5CDD505-2E9C-101B-9397-08002B2CF9AE}" pid="3" name="ZOTERO_PREF_2">
    <vt:lpwstr>automaticJournalAbbreviations" value="true"/&gt;&lt;/prefs&gt;&lt;/data&gt;</vt:lpwstr>
  </property>
</Properties>
</file>